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E9961F" w14:textId="2F215E5B" w:rsidR="0069576A" w:rsidRPr="00730A0D" w:rsidRDefault="0069576A" w:rsidP="00A2650D">
      <w:pPr>
        <w:pStyle w:val="Heading1"/>
        <w:spacing w:line="360" w:lineRule="auto"/>
        <w:jc w:val="center"/>
        <w:rPr>
          <w:rFonts w:ascii="Times New Roman" w:hAnsi="Times New Roman" w:cs="Times New Roman"/>
        </w:rPr>
      </w:pPr>
      <w:bookmarkStart w:id="0" w:name="_GoBack"/>
      <w:r w:rsidRPr="00730A0D">
        <w:rPr>
          <w:rStyle w:val="Strong"/>
          <w:rFonts w:ascii="Times New Roman" w:hAnsi="Times New Roman" w:cs="Times New Roman"/>
          <w:b/>
          <w:bCs w:val="0"/>
        </w:rPr>
        <w:t>TEDWELL D. ZWANE</w:t>
      </w:r>
    </w:p>
    <w:bookmarkEnd w:id="0"/>
    <w:p w14:paraId="3AA194AE" w14:textId="225A5014" w:rsidR="0069576A" w:rsidRPr="00730A0D" w:rsidRDefault="0069576A" w:rsidP="00A2650D">
      <w:pPr>
        <w:pStyle w:val="NormalWeb"/>
        <w:spacing w:line="360" w:lineRule="auto"/>
        <w:jc w:val="center"/>
      </w:pPr>
      <w:r w:rsidRPr="00730A0D">
        <w:t xml:space="preserve">Address :3281 </w:t>
      </w:r>
      <w:proofErr w:type="spellStart"/>
      <w:r w:rsidRPr="00730A0D">
        <w:t>Garikayi</w:t>
      </w:r>
      <w:proofErr w:type="spellEnd"/>
      <w:r w:rsidRPr="00730A0D">
        <w:t>, Hwange (</w:t>
      </w:r>
      <w:proofErr w:type="spellStart"/>
      <w:r w:rsidRPr="00730A0D">
        <w:t>Dete</w:t>
      </w:r>
      <w:proofErr w:type="spellEnd"/>
      <w:r w:rsidRPr="00730A0D">
        <w:t>), Zimbabwe</w:t>
      </w:r>
      <w:r w:rsidRPr="00730A0D">
        <w:br/>
      </w:r>
      <w:r w:rsidR="00A2650D" w:rsidRPr="00730A0D">
        <w:t>Email:</w:t>
      </w:r>
      <w:r w:rsidRPr="00730A0D">
        <w:t xml:space="preserve"> </w:t>
      </w:r>
      <w:hyperlink r:id="rId7" w:history="1">
        <w:r w:rsidR="00A2650D" w:rsidRPr="00730A0D">
          <w:rPr>
            <w:rStyle w:val="Hyperlink"/>
          </w:rPr>
          <w:t>tedwellzwane34@gmail.com</w:t>
        </w:r>
      </w:hyperlink>
      <w:r w:rsidR="00A2650D" w:rsidRPr="00730A0D">
        <w:t xml:space="preserve"> </w:t>
      </w:r>
      <w:r w:rsidRPr="00730A0D">
        <w:t xml:space="preserve"> | </w:t>
      </w:r>
      <w:hyperlink r:id="rId8" w:history="1">
        <w:r w:rsidR="00A2650D" w:rsidRPr="00730A0D">
          <w:rPr>
            <w:rStyle w:val="Hyperlink"/>
          </w:rPr>
          <w:t>tedwell@outlook.com</w:t>
        </w:r>
      </w:hyperlink>
    </w:p>
    <w:p w14:paraId="46F1F3AC" w14:textId="77777777" w:rsidR="00730A0D" w:rsidRDefault="00730A0D" w:rsidP="00730A0D">
      <w:pPr>
        <w:pStyle w:val="Heading2"/>
        <w:spacing w:line="360" w:lineRule="auto"/>
        <w:jc w:val="both"/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</w:pPr>
    </w:p>
    <w:p w14:paraId="7CBDF7FD" w14:textId="6AF4A885" w:rsidR="00730A0D" w:rsidRPr="00730A0D" w:rsidRDefault="00730A0D" w:rsidP="00730A0D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PROFESSIONAL SUMMARY</w:t>
      </w:r>
    </w:p>
    <w:p w14:paraId="1EDFA138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>Junior Software Developer with hands-on experience in building, deploying, and maintaining web applications using C#, ASP.NET, and Angular. Skilled in troubleshooting, automation, and CI/CD processes, with exposure to real-world production environments. Focused on writing clean, efficient code and delivering reliable, scalable software solutions.</w:t>
      </w:r>
    </w:p>
    <w:p w14:paraId="0438A203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430FA2A0">
          <v:rect id="_x0000_i1188" style="width:0;height:1.5pt" o:hralign="center" o:hrstd="t" o:hr="t" fillcolor="#a0a0a0" stroked="f"/>
        </w:pict>
      </w:r>
    </w:p>
    <w:p w14:paraId="0BABF734" w14:textId="77777777" w:rsidR="00730A0D" w:rsidRPr="00730A0D" w:rsidRDefault="00730A0D" w:rsidP="00730A0D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TECHNICAL SKILLS</w:t>
      </w:r>
    </w:p>
    <w:p w14:paraId="5F373C83" w14:textId="77777777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Programming &amp; Development</w:t>
      </w:r>
    </w:p>
    <w:p w14:paraId="65195763" w14:textId="77777777" w:rsidR="00730A0D" w:rsidRPr="00730A0D" w:rsidRDefault="00730A0D" w:rsidP="00730A0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C# (.NET Framework, ASP.NET) </w:t>
      </w:r>
    </w:p>
    <w:p w14:paraId="183A5D17" w14:textId="77777777" w:rsidR="00730A0D" w:rsidRPr="00730A0D" w:rsidRDefault="00730A0D" w:rsidP="00730A0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JavaScript / TypeScript </w:t>
      </w:r>
    </w:p>
    <w:p w14:paraId="1211F2F5" w14:textId="77777777" w:rsidR="00730A0D" w:rsidRPr="00730A0D" w:rsidRDefault="00730A0D" w:rsidP="00730A0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C (System-level scripting &amp; automation) </w:t>
      </w:r>
    </w:p>
    <w:p w14:paraId="55A24BF0" w14:textId="77777777" w:rsidR="00730A0D" w:rsidRPr="00730A0D" w:rsidRDefault="00730A0D" w:rsidP="00730A0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SQL (queries, joins, basic stored procedures) </w:t>
      </w:r>
    </w:p>
    <w:p w14:paraId="4E481319" w14:textId="77777777" w:rsidR="00730A0D" w:rsidRPr="00730A0D" w:rsidRDefault="00730A0D" w:rsidP="00730A0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Object-Oriented Programming (OOP) </w:t>
      </w:r>
    </w:p>
    <w:p w14:paraId="3E1188EA" w14:textId="77777777" w:rsidR="00730A0D" w:rsidRPr="00730A0D" w:rsidRDefault="00730A0D" w:rsidP="00730A0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REST API Integration &amp; Development </w:t>
      </w:r>
    </w:p>
    <w:p w14:paraId="41BE42E3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49DEB276">
          <v:rect id="_x0000_i1189" style="width:0;height:1.5pt" o:hralign="center" o:hrstd="t" o:hr="t" fillcolor="#a0a0a0" stroked="f"/>
        </w:pict>
      </w:r>
    </w:p>
    <w:p w14:paraId="3B18DC0D" w14:textId="77777777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Web Technologies</w:t>
      </w:r>
    </w:p>
    <w:p w14:paraId="43BEB38B" w14:textId="77777777" w:rsidR="00730A0D" w:rsidRPr="00730A0D" w:rsidRDefault="00730A0D" w:rsidP="00730A0D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Angular </w:t>
      </w:r>
    </w:p>
    <w:p w14:paraId="05FAA6A7" w14:textId="77777777" w:rsidR="00730A0D" w:rsidRPr="00730A0D" w:rsidRDefault="00730A0D" w:rsidP="00730A0D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HTML, CSS, JavaScript </w:t>
      </w:r>
    </w:p>
    <w:p w14:paraId="7BD80F42" w14:textId="77777777" w:rsidR="00730A0D" w:rsidRPr="00730A0D" w:rsidRDefault="00730A0D" w:rsidP="00730A0D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Responsive Web Design </w:t>
      </w:r>
    </w:p>
    <w:p w14:paraId="2ACE58D4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7F7126A4">
          <v:rect id="_x0000_i1190" style="width:0;height:1.5pt" o:hralign="center" o:hrstd="t" o:hr="t" fillcolor="#a0a0a0" stroked="f"/>
        </w:pict>
      </w:r>
    </w:p>
    <w:p w14:paraId="49328E9D" w14:textId="77777777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DevOps &amp; Deployment</w:t>
      </w:r>
    </w:p>
    <w:p w14:paraId="3395EF75" w14:textId="77777777" w:rsidR="00730A0D" w:rsidRPr="00730A0D" w:rsidRDefault="00730A0D" w:rsidP="00730A0D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CI/CD pipelines using </w:t>
      </w:r>
      <w:r w:rsidRPr="00730A0D">
        <w:rPr>
          <w:rStyle w:val="whitespace-normal"/>
          <w:rFonts w:ascii="Times New Roman" w:hAnsi="Times New Roman" w:cs="Times New Roman"/>
          <w:sz w:val="24"/>
          <w:szCs w:val="24"/>
        </w:rPr>
        <w:t>Azure DevOps</w:t>
      </w:r>
      <w:r w:rsidRPr="00730A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102DDA" w14:textId="77777777" w:rsidR="00730A0D" w:rsidRPr="00730A0D" w:rsidRDefault="00730A0D" w:rsidP="00730A0D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Web application deployment (IIS, </w:t>
      </w:r>
      <w:proofErr w:type="spellStart"/>
      <w:r w:rsidRPr="00730A0D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730A0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9BBCF92" w14:textId="77777777" w:rsidR="00730A0D" w:rsidRPr="00730A0D" w:rsidRDefault="00730A0D" w:rsidP="00730A0D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Pipeline configuration &amp; troubleshooting </w:t>
      </w:r>
    </w:p>
    <w:p w14:paraId="351709E7" w14:textId="77777777" w:rsidR="00730A0D" w:rsidRPr="00730A0D" w:rsidRDefault="00730A0D" w:rsidP="00730A0D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lastRenderedPageBreak/>
        <w:t xml:space="preserve">Environment setup &amp; release support </w:t>
      </w:r>
    </w:p>
    <w:p w14:paraId="4FE3B21E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32E45040">
          <v:rect id="_x0000_i1191" style="width:0;height:1.5pt" o:hralign="center" o:hrstd="t" o:hr="t" fillcolor="#a0a0a0" stroked="f"/>
        </w:pict>
      </w:r>
    </w:p>
    <w:p w14:paraId="6D350283" w14:textId="77777777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Databases &amp; Data</w:t>
      </w:r>
    </w:p>
    <w:p w14:paraId="25AE3EB9" w14:textId="46844F00" w:rsidR="00730A0D" w:rsidRPr="00730A0D" w:rsidRDefault="00730A0D" w:rsidP="00730A0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>Microsoft SQL Server</w:t>
      </w:r>
      <w:r w:rsidRPr="00730A0D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730A0D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730A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A8FEAC" w14:textId="77777777" w:rsidR="00730A0D" w:rsidRPr="00730A0D" w:rsidRDefault="00730A0D" w:rsidP="00730A0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Database design &amp; normalization </w:t>
      </w:r>
    </w:p>
    <w:p w14:paraId="763EE08D" w14:textId="77777777" w:rsidR="00730A0D" w:rsidRPr="00730A0D" w:rsidRDefault="00730A0D" w:rsidP="00730A0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Data validation &amp; reporting (including reconciliation concepts) </w:t>
      </w:r>
    </w:p>
    <w:p w14:paraId="653979C8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7BE765A9">
          <v:rect id="_x0000_i1192" style="width:0;height:1.5pt" o:hralign="center" o:hrstd="t" o:hr="t" fillcolor="#a0a0a0" stroked="f"/>
        </w:pict>
      </w:r>
    </w:p>
    <w:p w14:paraId="6901D189" w14:textId="77777777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Systems &amp; Automation</w:t>
      </w:r>
    </w:p>
    <w:p w14:paraId="05D0537C" w14:textId="77777777" w:rsidR="00730A0D" w:rsidRPr="00730A0D" w:rsidRDefault="00730A0D" w:rsidP="00730A0D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Windows scripting (PowerShell / C-based automation) </w:t>
      </w:r>
    </w:p>
    <w:p w14:paraId="241F5FF1" w14:textId="77777777" w:rsidR="00730A0D" w:rsidRPr="00730A0D" w:rsidRDefault="00730A0D" w:rsidP="00730A0D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Task scheduling &amp; background processes </w:t>
      </w:r>
    </w:p>
    <w:p w14:paraId="62B05440" w14:textId="77777777" w:rsidR="00730A0D" w:rsidRPr="00730A0D" w:rsidRDefault="00730A0D" w:rsidP="00730A0D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File system operations (cleanup scripts, monitoring tools) </w:t>
      </w:r>
    </w:p>
    <w:p w14:paraId="219D01D4" w14:textId="77777777" w:rsidR="00730A0D" w:rsidRPr="00730A0D" w:rsidRDefault="00730A0D" w:rsidP="00730A0D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System troubleshooting &amp; performance monitoring </w:t>
      </w:r>
    </w:p>
    <w:p w14:paraId="1F5BEF0B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7734105C">
          <v:rect id="_x0000_i1193" style="width:0;height:1.5pt" o:hralign="center" o:hrstd="t" o:hr="t" fillcolor="#a0a0a0" stroked="f"/>
        </w:pict>
      </w:r>
    </w:p>
    <w:p w14:paraId="24EE4859" w14:textId="77777777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Tools &amp; Version Control</w:t>
      </w:r>
    </w:p>
    <w:p w14:paraId="645A3F85" w14:textId="77777777" w:rsidR="00730A0D" w:rsidRPr="00730A0D" w:rsidRDefault="00730A0D" w:rsidP="00730A0D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Git (branching, merging, pull requests) </w:t>
      </w:r>
    </w:p>
    <w:p w14:paraId="7543AC34" w14:textId="77777777" w:rsidR="00730A0D" w:rsidRPr="00730A0D" w:rsidRDefault="00730A0D" w:rsidP="00730A0D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GitHub / Azure Repos </w:t>
      </w:r>
    </w:p>
    <w:p w14:paraId="40322D65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23647EF4">
          <v:rect id="_x0000_i1194" style="width:0;height:1.5pt" o:hralign="center" o:hrstd="t" o:hr="t" fillcolor="#a0a0a0" stroked="f"/>
        </w:pict>
      </w:r>
    </w:p>
    <w:p w14:paraId="600441BF" w14:textId="77777777" w:rsidR="00730A0D" w:rsidRPr="00730A0D" w:rsidRDefault="00730A0D" w:rsidP="00730A0D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PROFESSIONAL EXPERIENCE</w:t>
      </w:r>
    </w:p>
    <w:p w14:paraId="1E5B3639" w14:textId="77777777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GRADUATE TRAINEE – SOFTWARE DEVELOPMENT</w:t>
      </w:r>
    </w:p>
    <w:p w14:paraId="2C3BE986" w14:textId="14CB4881" w:rsidR="00730A0D" w:rsidRPr="00730A0D" w:rsidRDefault="00730A0D" w:rsidP="00730A0D">
      <w:pPr>
        <w:pStyle w:val="NormalWeb"/>
        <w:spacing w:line="360" w:lineRule="auto"/>
      </w:pPr>
      <w:r w:rsidRPr="00730A0D">
        <w:rPr>
          <w:rStyle w:val="Strong"/>
        </w:rPr>
        <w:t>Shearwater</w:t>
      </w:r>
      <w:r w:rsidRPr="00730A0D">
        <w:rPr>
          <w:rStyle w:val="Strong"/>
        </w:rPr>
        <w:t xml:space="preserve"> </w:t>
      </w:r>
      <w:r w:rsidRPr="00730A0D">
        <w:rPr>
          <w:rStyle w:val="Strong"/>
        </w:rPr>
        <w:t>Adventures, Victoria Falls</w:t>
      </w:r>
      <w:r w:rsidRPr="00730A0D">
        <w:br/>
      </w:r>
      <w:r w:rsidRPr="00730A0D">
        <w:rPr>
          <w:rStyle w:val="Emphasis"/>
        </w:rPr>
        <w:t>2025 – Present</w:t>
      </w:r>
    </w:p>
    <w:p w14:paraId="117A71BB" w14:textId="77777777" w:rsidR="00730A0D" w:rsidRPr="00730A0D" w:rsidRDefault="00730A0D" w:rsidP="00730A0D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Developed and maintained web-based applications using C#, ASP.NET, and Angular </w:t>
      </w:r>
    </w:p>
    <w:p w14:paraId="2169C151" w14:textId="77777777" w:rsidR="00730A0D" w:rsidRPr="00730A0D" w:rsidRDefault="00730A0D" w:rsidP="00730A0D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Assisted in deploying applications to IIS environments and supporting production releases </w:t>
      </w:r>
    </w:p>
    <w:p w14:paraId="712A049C" w14:textId="77777777" w:rsidR="00730A0D" w:rsidRPr="00730A0D" w:rsidRDefault="00730A0D" w:rsidP="00730A0D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Participated in debugging and performance optimization of live systems </w:t>
      </w:r>
    </w:p>
    <w:p w14:paraId="73FFB9BF" w14:textId="77777777" w:rsidR="00730A0D" w:rsidRPr="00730A0D" w:rsidRDefault="00730A0D" w:rsidP="00730A0D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Collaborated in agile workflows, contributing to feature development and issue resolution </w:t>
      </w:r>
    </w:p>
    <w:p w14:paraId="3485D5F0" w14:textId="77777777" w:rsidR="00730A0D" w:rsidRPr="00730A0D" w:rsidRDefault="00730A0D" w:rsidP="00730A0D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Supported API integrations and backend service enhancements </w:t>
      </w:r>
    </w:p>
    <w:p w14:paraId="0D6D3447" w14:textId="77777777" w:rsidR="00730A0D" w:rsidRPr="00730A0D" w:rsidRDefault="00730A0D" w:rsidP="00730A0D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Assisted in configuring and maintaining CI/CD pipelines in </w:t>
      </w:r>
      <w:r w:rsidRPr="00730A0D">
        <w:rPr>
          <w:rStyle w:val="whitespace-normal"/>
          <w:rFonts w:ascii="Times New Roman" w:hAnsi="Times New Roman" w:cs="Times New Roman"/>
          <w:sz w:val="24"/>
          <w:szCs w:val="24"/>
        </w:rPr>
        <w:t>Azure DevOps</w:t>
      </w:r>
      <w:r w:rsidRPr="00730A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7B4456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lastRenderedPageBreak/>
        <w:pict w14:anchorId="61670EE9">
          <v:rect id="_x0000_i1195" style="width:0;height:1.5pt" o:hralign="center" o:hrstd="t" o:hr="t" fillcolor="#a0a0a0" stroked="f"/>
        </w:pict>
      </w:r>
    </w:p>
    <w:p w14:paraId="3BB6B2C3" w14:textId="77777777" w:rsidR="00730A0D" w:rsidRDefault="00730A0D" w:rsidP="00730A0D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/>
          <w:bCs w:val="0"/>
          <w:sz w:val="24"/>
        </w:rPr>
      </w:pPr>
    </w:p>
    <w:p w14:paraId="60F96817" w14:textId="1405C080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IT SUPPORT</w:t>
      </w:r>
    </w:p>
    <w:p w14:paraId="5B1B13D2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rPr>
          <w:rStyle w:val="Strong"/>
        </w:rPr>
        <w:t>Three Choirs Distribution</w:t>
      </w:r>
    </w:p>
    <w:p w14:paraId="38D4347C" w14:textId="77777777" w:rsidR="00730A0D" w:rsidRPr="00730A0D" w:rsidRDefault="00730A0D" w:rsidP="00730A0D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Provided technical support for hardware and software issues </w:t>
      </w:r>
    </w:p>
    <w:p w14:paraId="3FEE40AE" w14:textId="77777777" w:rsidR="00730A0D" w:rsidRPr="00730A0D" w:rsidRDefault="00730A0D" w:rsidP="00730A0D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Troubleshot system and network-related problems for users </w:t>
      </w:r>
    </w:p>
    <w:p w14:paraId="32341F90" w14:textId="77777777" w:rsidR="00730A0D" w:rsidRPr="00730A0D" w:rsidRDefault="00730A0D" w:rsidP="00730A0D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Maintained system performance and minimized downtime </w:t>
      </w:r>
    </w:p>
    <w:p w14:paraId="14ABB4AD" w14:textId="77777777" w:rsidR="00730A0D" w:rsidRPr="00730A0D" w:rsidRDefault="00730A0D" w:rsidP="00730A0D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Supported day-to-day IT operations and infrastructure </w:t>
      </w:r>
    </w:p>
    <w:p w14:paraId="0A26C744" w14:textId="5A819F4E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16301D6F">
          <v:rect id="_x0000_i1197" style="width:0;height:1.5pt" o:hralign="center" o:hrstd="t" o:hr="t" fillcolor="#a0a0a0" stroked="f"/>
        </w:pict>
      </w:r>
    </w:p>
    <w:p w14:paraId="0CB7357A" w14:textId="77777777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Web Application Deployment</w:t>
      </w:r>
    </w:p>
    <w:p w14:paraId="6B8B3E84" w14:textId="5EFA15AD" w:rsidR="00730A0D" w:rsidRPr="00730A0D" w:rsidRDefault="00730A0D" w:rsidP="00730A0D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Deployed a web application to production using IIS </w:t>
      </w:r>
    </w:p>
    <w:p w14:paraId="57EA4CCE" w14:textId="77777777" w:rsidR="00730A0D" w:rsidRPr="00730A0D" w:rsidRDefault="00730A0D" w:rsidP="00730A0D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Configured environment settings and resolved deployment issues </w:t>
      </w:r>
    </w:p>
    <w:p w14:paraId="5291689B" w14:textId="77777777" w:rsidR="00730A0D" w:rsidRPr="00730A0D" w:rsidRDefault="00730A0D" w:rsidP="00730A0D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Ensured application stability and availability after deployment </w:t>
      </w:r>
    </w:p>
    <w:p w14:paraId="2F66E01F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4EE5EB2A">
          <v:rect id="_x0000_i1198" style="width:0;height:1.5pt" o:hralign="center" o:hrstd="t" o:hr="t" fillcolor="#a0a0a0" stroked="f"/>
        </w:pict>
      </w:r>
    </w:p>
    <w:p w14:paraId="18B0C8A0" w14:textId="77777777" w:rsidR="00730A0D" w:rsidRPr="00730A0D" w:rsidRDefault="00730A0D" w:rsidP="00730A0D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EDUCATION</w:t>
      </w:r>
    </w:p>
    <w:p w14:paraId="510D60EA" w14:textId="77777777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National Diploma in Information Technology</w:t>
      </w:r>
    </w:p>
    <w:p w14:paraId="094BD318" w14:textId="77777777" w:rsidR="00730A0D" w:rsidRPr="00730A0D" w:rsidRDefault="00730A0D" w:rsidP="00730A0D">
      <w:pPr>
        <w:pStyle w:val="NormalWeb"/>
        <w:spacing w:line="360" w:lineRule="auto"/>
      </w:pPr>
      <w:r w:rsidRPr="00730A0D">
        <w:rPr>
          <w:rStyle w:val="Strong"/>
        </w:rPr>
        <w:t>Gweru Polytechnic College</w:t>
      </w:r>
      <w:r w:rsidRPr="00730A0D">
        <w:br/>
      </w:r>
      <w:r w:rsidRPr="00730A0D">
        <w:rPr>
          <w:rStyle w:val="Emphasis"/>
        </w:rPr>
        <w:t>Completed: December 2024</w:t>
      </w:r>
    </w:p>
    <w:p w14:paraId="3CEDEA47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>Relevant Coursework:</w:t>
      </w:r>
    </w:p>
    <w:p w14:paraId="0E41863B" w14:textId="77777777" w:rsidR="00730A0D" w:rsidRPr="00730A0D" w:rsidRDefault="00730A0D" w:rsidP="00730A0D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Software Development </w:t>
      </w:r>
    </w:p>
    <w:p w14:paraId="02C73026" w14:textId="77777777" w:rsidR="00730A0D" w:rsidRPr="00730A0D" w:rsidRDefault="00730A0D" w:rsidP="00730A0D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Data Structures &amp; Algorithms </w:t>
      </w:r>
    </w:p>
    <w:p w14:paraId="2E8EC373" w14:textId="77777777" w:rsidR="00730A0D" w:rsidRPr="00730A0D" w:rsidRDefault="00730A0D" w:rsidP="00730A0D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Programming </w:t>
      </w:r>
    </w:p>
    <w:p w14:paraId="35ECDB9C" w14:textId="77777777" w:rsidR="00730A0D" w:rsidRPr="00730A0D" w:rsidRDefault="00730A0D" w:rsidP="00730A0D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Cybersecurity </w:t>
      </w:r>
    </w:p>
    <w:p w14:paraId="5AB1CF6E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657B7ACE">
          <v:rect id="_x0000_i1199" style="width:0;height:1.5pt" o:hralign="center" o:hrstd="t" o:hr="t" fillcolor="#a0a0a0" stroked="f"/>
        </w:pict>
      </w:r>
    </w:p>
    <w:p w14:paraId="3C095CF3" w14:textId="77777777" w:rsidR="00730A0D" w:rsidRPr="00730A0D" w:rsidRDefault="00730A0D" w:rsidP="00730A0D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/>
          <w:bCs w:val="0"/>
          <w:sz w:val="24"/>
        </w:rPr>
      </w:pPr>
    </w:p>
    <w:p w14:paraId="7B37AD5F" w14:textId="77777777" w:rsidR="00730A0D" w:rsidRPr="00730A0D" w:rsidRDefault="00730A0D" w:rsidP="00730A0D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/>
          <w:bCs w:val="0"/>
          <w:sz w:val="24"/>
        </w:rPr>
      </w:pPr>
    </w:p>
    <w:p w14:paraId="3B7CCED8" w14:textId="4E3FA8B3" w:rsidR="00730A0D" w:rsidRPr="00730A0D" w:rsidRDefault="00730A0D" w:rsidP="00730A0D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/>
          <w:bCs w:val="0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A-Level</w:t>
      </w:r>
    </w:p>
    <w:p w14:paraId="3CA92918" w14:textId="22030741" w:rsidR="00730A0D" w:rsidRPr="00730A0D" w:rsidRDefault="00730A0D" w:rsidP="00730A0D">
      <w:pPr>
        <w:pStyle w:val="Heading3"/>
        <w:spacing w:line="360" w:lineRule="auto"/>
        <w:rPr>
          <w:rStyle w:val="Emphasis"/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sz w:val="24"/>
        </w:rPr>
        <w:t>Fatima High School</w:t>
      </w:r>
      <w:r w:rsidRPr="00730A0D">
        <w:rPr>
          <w:rFonts w:ascii="Times New Roman" w:hAnsi="Times New Roman" w:cs="Times New Roman"/>
          <w:sz w:val="24"/>
        </w:rPr>
        <w:br/>
      </w:r>
      <w:r w:rsidRPr="00730A0D">
        <w:rPr>
          <w:rStyle w:val="Emphasis"/>
          <w:rFonts w:ascii="Times New Roman" w:hAnsi="Times New Roman" w:cs="Times New Roman"/>
          <w:sz w:val="24"/>
        </w:rPr>
        <w:t>Completed: November 2018</w:t>
      </w:r>
    </w:p>
    <w:p w14:paraId="693A1843" w14:textId="4CC63FB2" w:rsidR="00730A0D" w:rsidRPr="00730A0D" w:rsidRDefault="00730A0D" w:rsidP="00730A0D">
      <w:pPr>
        <w:pStyle w:val="Heading3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 w:rsidRPr="00730A0D">
        <w:rPr>
          <w:rFonts w:ascii="Times New Roman" w:hAnsi="Times New Roman" w:cs="Times New Roman"/>
          <w:b w:val="0"/>
          <w:sz w:val="24"/>
        </w:rPr>
        <w:lastRenderedPageBreak/>
        <w:t>2 a’levels passed</w:t>
      </w:r>
    </w:p>
    <w:p w14:paraId="409A432D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4D2314CA">
          <v:rect id="_x0000_i1200" style="width:0;height:1.5pt" o:hralign="center" o:hrstd="t" o:hr="t" fillcolor="#a0a0a0" stroked="f"/>
        </w:pict>
      </w:r>
    </w:p>
    <w:p w14:paraId="71603CB4" w14:textId="77777777" w:rsidR="00730A0D" w:rsidRDefault="00730A0D" w:rsidP="00730A0D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/>
          <w:bCs w:val="0"/>
          <w:sz w:val="24"/>
        </w:rPr>
      </w:pPr>
    </w:p>
    <w:p w14:paraId="790FFDCB" w14:textId="1AFCDABD" w:rsidR="00730A0D" w:rsidRPr="00730A0D" w:rsidRDefault="00730A0D" w:rsidP="00730A0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</w:rPr>
        <w:t>O-Level</w:t>
      </w:r>
    </w:p>
    <w:p w14:paraId="75885CE3" w14:textId="6C865DBD" w:rsidR="00730A0D" w:rsidRPr="00730A0D" w:rsidRDefault="00730A0D" w:rsidP="00730A0D">
      <w:pPr>
        <w:pStyle w:val="NormalWeb"/>
        <w:spacing w:line="360" w:lineRule="auto"/>
        <w:rPr>
          <w:rStyle w:val="Emphasis"/>
        </w:rPr>
      </w:pPr>
      <w:r w:rsidRPr="00730A0D">
        <w:rPr>
          <w:rStyle w:val="Strong"/>
        </w:rPr>
        <w:t>Marist Brothers High School</w:t>
      </w:r>
      <w:r w:rsidRPr="00730A0D">
        <w:br/>
      </w:r>
      <w:r w:rsidRPr="00730A0D">
        <w:rPr>
          <w:rStyle w:val="Emphasis"/>
        </w:rPr>
        <w:t>Completed: November 2015</w:t>
      </w:r>
    </w:p>
    <w:p w14:paraId="79C6FFD6" w14:textId="6329F5A5" w:rsidR="00730A0D" w:rsidRPr="00730A0D" w:rsidRDefault="00730A0D" w:rsidP="00730A0D">
      <w:pPr>
        <w:pStyle w:val="NormalWeb"/>
        <w:numPr>
          <w:ilvl w:val="0"/>
          <w:numId w:val="48"/>
        </w:numPr>
        <w:spacing w:line="360" w:lineRule="auto"/>
      </w:pPr>
      <w:r w:rsidRPr="00730A0D">
        <w:t>70’LEVELS PASSED</w:t>
      </w:r>
    </w:p>
    <w:p w14:paraId="0B607252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55E16F0F">
          <v:rect id="_x0000_i1201" style="width:0;height:1.5pt" o:hralign="center" o:hrstd="t" o:hr="t" fillcolor="#a0a0a0" stroked="f"/>
        </w:pict>
      </w:r>
    </w:p>
    <w:p w14:paraId="0E0E5F07" w14:textId="77777777" w:rsidR="00730A0D" w:rsidRPr="00730A0D" w:rsidRDefault="00730A0D" w:rsidP="00730A0D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SOFT SKILLS</w:t>
      </w:r>
    </w:p>
    <w:p w14:paraId="58603B9A" w14:textId="77777777" w:rsidR="00730A0D" w:rsidRPr="00730A0D" w:rsidRDefault="00730A0D" w:rsidP="00730A0D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Strong Communication (Verbal &amp; Written) </w:t>
      </w:r>
    </w:p>
    <w:p w14:paraId="7EDB554A" w14:textId="77777777" w:rsidR="00730A0D" w:rsidRPr="00730A0D" w:rsidRDefault="00730A0D" w:rsidP="00730A0D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Team Collaboration </w:t>
      </w:r>
    </w:p>
    <w:p w14:paraId="3F63E9A0" w14:textId="77777777" w:rsidR="00730A0D" w:rsidRPr="00730A0D" w:rsidRDefault="00730A0D" w:rsidP="00730A0D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Problem-Solving &amp; Critical Thinking </w:t>
      </w:r>
    </w:p>
    <w:p w14:paraId="77066EC5" w14:textId="77777777" w:rsidR="00730A0D" w:rsidRPr="00730A0D" w:rsidRDefault="00730A0D" w:rsidP="00730A0D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Adaptability &amp; Continuous Learning </w:t>
      </w:r>
    </w:p>
    <w:p w14:paraId="4CD47EFD" w14:textId="77777777" w:rsidR="00730A0D" w:rsidRPr="00730A0D" w:rsidRDefault="00730A0D" w:rsidP="00730A0D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Time Management </w:t>
      </w:r>
    </w:p>
    <w:p w14:paraId="0F18A0D5" w14:textId="77777777" w:rsidR="00730A0D" w:rsidRPr="00730A0D" w:rsidRDefault="00730A0D" w:rsidP="00730A0D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Attention to Detail </w:t>
      </w:r>
    </w:p>
    <w:p w14:paraId="3EDEB497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446E7EF2">
          <v:rect id="_x0000_i1202" style="width:0;height:1.5pt" o:hralign="center" o:hrstd="t" o:hr="t" fillcolor="#a0a0a0" stroked="f"/>
        </w:pict>
      </w:r>
    </w:p>
    <w:p w14:paraId="00C2DAF4" w14:textId="77777777" w:rsidR="00730A0D" w:rsidRPr="00730A0D" w:rsidRDefault="00730A0D" w:rsidP="00730A0D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LANGUAGES</w:t>
      </w:r>
    </w:p>
    <w:p w14:paraId="4E566ACD" w14:textId="77777777" w:rsidR="00730A0D" w:rsidRPr="00730A0D" w:rsidRDefault="00730A0D" w:rsidP="00730A0D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Ndebele – Native </w:t>
      </w:r>
    </w:p>
    <w:p w14:paraId="644C2219" w14:textId="77777777" w:rsidR="00730A0D" w:rsidRPr="00730A0D" w:rsidRDefault="00730A0D" w:rsidP="00730A0D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English – Fluent </w:t>
      </w:r>
    </w:p>
    <w:p w14:paraId="57C50667" w14:textId="77777777" w:rsidR="00730A0D" w:rsidRPr="00730A0D" w:rsidRDefault="00730A0D" w:rsidP="00730A0D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t xml:space="preserve">Shona – Fluent </w:t>
      </w:r>
    </w:p>
    <w:p w14:paraId="3C9377C8" w14:textId="77777777" w:rsidR="00730A0D" w:rsidRPr="00730A0D" w:rsidRDefault="00730A0D" w:rsidP="00730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Fonts w:ascii="Times New Roman" w:hAnsi="Times New Roman" w:cs="Times New Roman"/>
          <w:sz w:val="24"/>
          <w:szCs w:val="24"/>
        </w:rPr>
        <w:pict w14:anchorId="5E08E45A">
          <v:rect id="_x0000_i1203" style="width:0;height:1.5pt" o:hralign="center" o:hrstd="t" o:hr="t" fillcolor="#a0a0a0" stroked="f"/>
        </w:pict>
      </w:r>
    </w:p>
    <w:p w14:paraId="00670FBF" w14:textId="77777777" w:rsidR="00730A0D" w:rsidRPr="00730A0D" w:rsidRDefault="00730A0D" w:rsidP="00730A0D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0A0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REFERENCES</w:t>
      </w:r>
    </w:p>
    <w:p w14:paraId="24889646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 xml:space="preserve">• IT Manager </w:t>
      </w:r>
    </w:p>
    <w:p w14:paraId="3EB9EF6B" w14:textId="5BC1AB8F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>Shearwater Adventures</w:t>
      </w:r>
      <w:r w:rsidRPr="00730A0D">
        <w:t xml:space="preserve"> - </w:t>
      </w:r>
      <w:r w:rsidRPr="00730A0D">
        <w:t xml:space="preserve">Franklin Ndlovu </w:t>
      </w:r>
    </w:p>
    <w:p w14:paraId="153D11CF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>+263 782 115 130</w:t>
      </w:r>
    </w:p>
    <w:p w14:paraId="69EBE31A" w14:textId="2FDF6704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 xml:space="preserve"> </w:t>
      </w:r>
      <w:hyperlink r:id="rId9" w:history="1">
        <w:r w:rsidRPr="00730A0D">
          <w:rPr>
            <w:rStyle w:val="Hyperlink"/>
          </w:rPr>
          <w:t>franklin@shearwatervf.com</w:t>
        </w:r>
      </w:hyperlink>
      <w:r w:rsidRPr="00730A0D">
        <w:t xml:space="preserve"> </w:t>
      </w:r>
    </w:p>
    <w:p w14:paraId="287FC4AB" w14:textId="77777777" w:rsidR="00730A0D" w:rsidRPr="00730A0D" w:rsidRDefault="00730A0D" w:rsidP="00730A0D">
      <w:pPr>
        <w:pStyle w:val="NormalWeb"/>
        <w:spacing w:line="360" w:lineRule="auto"/>
        <w:jc w:val="both"/>
      </w:pPr>
    </w:p>
    <w:p w14:paraId="36938FB5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>• Manager</w:t>
      </w:r>
    </w:p>
    <w:p w14:paraId="4D04BC86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 xml:space="preserve"> Three Choirs Distribution </w:t>
      </w:r>
      <w:r w:rsidRPr="00730A0D">
        <w:t xml:space="preserve">- </w:t>
      </w:r>
      <w:proofErr w:type="spellStart"/>
      <w:r w:rsidRPr="00730A0D">
        <w:t>Norbet</w:t>
      </w:r>
      <w:proofErr w:type="spellEnd"/>
      <w:r w:rsidRPr="00730A0D">
        <w:t xml:space="preserve"> </w:t>
      </w:r>
      <w:proofErr w:type="spellStart"/>
      <w:r w:rsidRPr="00730A0D">
        <w:t>Moyo</w:t>
      </w:r>
      <w:proofErr w:type="spellEnd"/>
      <w:r w:rsidRPr="00730A0D">
        <w:t xml:space="preserve"> </w:t>
      </w:r>
    </w:p>
    <w:p w14:paraId="1356A45B" w14:textId="48A8A126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>+263 717242204</w:t>
      </w:r>
    </w:p>
    <w:p w14:paraId="083AFE28" w14:textId="77777777" w:rsidR="00730A0D" w:rsidRPr="00730A0D" w:rsidRDefault="00730A0D" w:rsidP="00730A0D">
      <w:pPr>
        <w:pStyle w:val="NormalWeb"/>
        <w:spacing w:line="360" w:lineRule="auto"/>
        <w:jc w:val="both"/>
      </w:pPr>
    </w:p>
    <w:p w14:paraId="5FF5CB67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 xml:space="preserve"> • Manager </w:t>
      </w:r>
    </w:p>
    <w:p w14:paraId="6EEB7128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>Midlands State University (</w:t>
      </w:r>
      <w:proofErr w:type="spellStart"/>
      <w:r w:rsidRPr="00730A0D">
        <w:t>Zvishavane</w:t>
      </w:r>
      <w:proofErr w:type="spellEnd"/>
      <w:r w:rsidRPr="00730A0D">
        <w:t xml:space="preserve"> Campus) </w:t>
      </w:r>
    </w:p>
    <w:p w14:paraId="7B457A74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 xml:space="preserve">Blessing </w:t>
      </w:r>
      <w:proofErr w:type="spellStart"/>
      <w:r w:rsidRPr="00730A0D">
        <w:t>Kamtayeni</w:t>
      </w:r>
      <w:proofErr w:type="spellEnd"/>
      <w:r w:rsidRPr="00730A0D">
        <w:t xml:space="preserve"> </w:t>
      </w:r>
    </w:p>
    <w:p w14:paraId="126E045F" w14:textId="77777777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 xml:space="preserve">+263 776898971 </w:t>
      </w:r>
    </w:p>
    <w:p w14:paraId="21C4C755" w14:textId="5A3505B8" w:rsidR="00730A0D" w:rsidRPr="00730A0D" w:rsidRDefault="00730A0D" w:rsidP="00730A0D">
      <w:pPr>
        <w:pStyle w:val="NormalWeb"/>
        <w:spacing w:line="360" w:lineRule="auto"/>
        <w:jc w:val="both"/>
      </w:pPr>
    </w:p>
    <w:p w14:paraId="01151930" w14:textId="2173EC5A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 xml:space="preserve">CONTACT DETAILS </w:t>
      </w:r>
    </w:p>
    <w:p w14:paraId="773F0F16" w14:textId="77777777" w:rsidR="00730A0D" w:rsidRPr="00730A0D" w:rsidRDefault="00730A0D" w:rsidP="00730A0D">
      <w:pPr>
        <w:pStyle w:val="NormalWeb"/>
        <w:spacing w:line="360" w:lineRule="auto"/>
        <w:jc w:val="both"/>
      </w:pPr>
    </w:p>
    <w:p w14:paraId="0CD3CEEF" w14:textId="151FD402" w:rsidR="00730A0D" w:rsidRPr="00730A0D" w:rsidRDefault="00730A0D" w:rsidP="00730A0D">
      <w:pPr>
        <w:pStyle w:val="NormalWeb"/>
        <w:spacing w:line="360" w:lineRule="auto"/>
        <w:jc w:val="both"/>
      </w:pPr>
      <w:r w:rsidRPr="00730A0D">
        <w:t>+263 789276807 | +263 774700574</w:t>
      </w:r>
    </w:p>
    <w:p w14:paraId="455F3255" w14:textId="0C58BB21" w:rsidR="006F4808" w:rsidRPr="00730A0D" w:rsidRDefault="006F4808" w:rsidP="00730A0D">
      <w:pPr>
        <w:pStyle w:val="NormalWeb"/>
        <w:spacing w:line="360" w:lineRule="auto"/>
        <w:jc w:val="center"/>
        <w:rPr>
          <w:color w:val="000000" w:themeColor="text1"/>
        </w:rPr>
      </w:pPr>
    </w:p>
    <w:sectPr w:rsidR="006F4808" w:rsidRPr="00730A0D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D45631" w14:textId="77777777" w:rsidR="00B62386" w:rsidRDefault="00B62386" w:rsidP="0068194B">
      <w:r>
        <w:separator/>
      </w:r>
    </w:p>
    <w:p w14:paraId="04FB82FA" w14:textId="77777777" w:rsidR="00B62386" w:rsidRDefault="00B62386"/>
    <w:p w14:paraId="3FDC56F6" w14:textId="77777777" w:rsidR="00B62386" w:rsidRDefault="00B62386"/>
  </w:endnote>
  <w:endnote w:type="continuationSeparator" w:id="0">
    <w:p w14:paraId="53A9C802" w14:textId="77777777" w:rsidR="00B62386" w:rsidRDefault="00B62386" w:rsidP="0068194B">
      <w:r>
        <w:continuationSeparator/>
      </w:r>
    </w:p>
    <w:p w14:paraId="336ACCFF" w14:textId="77777777" w:rsidR="00B62386" w:rsidRDefault="00B62386"/>
    <w:p w14:paraId="23471C12" w14:textId="77777777" w:rsidR="00B62386" w:rsidRDefault="00B623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369F2C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1B0F1A" w14:textId="77777777" w:rsidR="00B62386" w:rsidRDefault="00B62386" w:rsidP="0068194B">
      <w:r>
        <w:separator/>
      </w:r>
    </w:p>
    <w:p w14:paraId="1C1F1FA1" w14:textId="77777777" w:rsidR="00B62386" w:rsidRDefault="00B62386"/>
    <w:p w14:paraId="710D2C64" w14:textId="77777777" w:rsidR="00B62386" w:rsidRDefault="00B62386"/>
  </w:footnote>
  <w:footnote w:type="continuationSeparator" w:id="0">
    <w:p w14:paraId="6B033C89" w14:textId="77777777" w:rsidR="00B62386" w:rsidRDefault="00B62386" w:rsidP="0068194B">
      <w:r>
        <w:continuationSeparator/>
      </w:r>
    </w:p>
    <w:p w14:paraId="7636406A" w14:textId="77777777" w:rsidR="00B62386" w:rsidRDefault="00B62386"/>
    <w:p w14:paraId="1A520B09" w14:textId="77777777" w:rsidR="00B62386" w:rsidRDefault="00B623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0E988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0BB0F2C" wp14:editId="4341DDE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B73F97C" id="Straight Connector 5" o:spid="_x0000_s1026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13D371C"/>
    <w:multiLevelType w:val="multilevel"/>
    <w:tmpl w:val="C9A6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47405"/>
    <w:multiLevelType w:val="multilevel"/>
    <w:tmpl w:val="8D4A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77264"/>
    <w:multiLevelType w:val="multilevel"/>
    <w:tmpl w:val="729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35D70"/>
    <w:multiLevelType w:val="hybridMultilevel"/>
    <w:tmpl w:val="B3EAB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3C3132"/>
    <w:multiLevelType w:val="hybridMultilevel"/>
    <w:tmpl w:val="F6ACD3EC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731872"/>
    <w:multiLevelType w:val="hybridMultilevel"/>
    <w:tmpl w:val="EEACBFE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19FD4007"/>
    <w:multiLevelType w:val="multilevel"/>
    <w:tmpl w:val="2396AC8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7" w15:restartNumberingAfterBreak="0">
    <w:nsid w:val="204B197C"/>
    <w:multiLevelType w:val="multilevel"/>
    <w:tmpl w:val="B4E6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67DD8"/>
    <w:multiLevelType w:val="multilevel"/>
    <w:tmpl w:val="4C0C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D1F96"/>
    <w:multiLevelType w:val="hybridMultilevel"/>
    <w:tmpl w:val="E67CD1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3016954"/>
    <w:multiLevelType w:val="multilevel"/>
    <w:tmpl w:val="361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D6D6F"/>
    <w:multiLevelType w:val="multilevel"/>
    <w:tmpl w:val="010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A5B01"/>
    <w:multiLevelType w:val="multilevel"/>
    <w:tmpl w:val="E15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01243"/>
    <w:multiLevelType w:val="multilevel"/>
    <w:tmpl w:val="A45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338F0"/>
    <w:multiLevelType w:val="multilevel"/>
    <w:tmpl w:val="348C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277C2"/>
    <w:multiLevelType w:val="multilevel"/>
    <w:tmpl w:val="294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B6207"/>
    <w:multiLevelType w:val="multilevel"/>
    <w:tmpl w:val="0228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4DCF569D"/>
    <w:multiLevelType w:val="multilevel"/>
    <w:tmpl w:val="FFD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839F3"/>
    <w:multiLevelType w:val="multilevel"/>
    <w:tmpl w:val="C4B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37CE1"/>
    <w:multiLevelType w:val="multilevel"/>
    <w:tmpl w:val="160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73AB0"/>
    <w:multiLevelType w:val="multilevel"/>
    <w:tmpl w:val="77F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40414"/>
    <w:multiLevelType w:val="multilevel"/>
    <w:tmpl w:val="3BF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10832"/>
    <w:multiLevelType w:val="multilevel"/>
    <w:tmpl w:val="1F4C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C133D"/>
    <w:multiLevelType w:val="multilevel"/>
    <w:tmpl w:val="6E8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1D1C50"/>
    <w:multiLevelType w:val="multilevel"/>
    <w:tmpl w:val="C3D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0E2B82"/>
    <w:multiLevelType w:val="multilevel"/>
    <w:tmpl w:val="ABE8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4B4FB6"/>
    <w:multiLevelType w:val="hybridMultilevel"/>
    <w:tmpl w:val="C4A0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AC5607"/>
    <w:multiLevelType w:val="multilevel"/>
    <w:tmpl w:val="445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454C0"/>
    <w:multiLevelType w:val="multilevel"/>
    <w:tmpl w:val="3FCE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A3D38"/>
    <w:multiLevelType w:val="multilevel"/>
    <w:tmpl w:val="7CB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363BE"/>
    <w:multiLevelType w:val="hybridMultilevel"/>
    <w:tmpl w:val="7F2C45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0F186B"/>
    <w:multiLevelType w:val="hybridMultilevel"/>
    <w:tmpl w:val="F0385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A616A3"/>
    <w:multiLevelType w:val="multilevel"/>
    <w:tmpl w:val="54C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E6688"/>
    <w:multiLevelType w:val="multilevel"/>
    <w:tmpl w:val="69C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E306A"/>
    <w:multiLevelType w:val="multilevel"/>
    <w:tmpl w:val="2BF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E7C2C"/>
    <w:multiLevelType w:val="multilevel"/>
    <w:tmpl w:val="E1F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6"/>
  </w:num>
  <w:num w:numId="6">
    <w:abstractNumId w:val="3"/>
  </w:num>
  <w:num w:numId="7">
    <w:abstractNumId w:val="20"/>
  </w:num>
  <w:num w:numId="8">
    <w:abstractNumId w:val="2"/>
  </w:num>
  <w:num w:numId="9">
    <w:abstractNumId w:val="28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4"/>
  </w:num>
  <w:num w:numId="15">
    <w:abstractNumId w:val="19"/>
  </w:num>
  <w:num w:numId="16">
    <w:abstractNumId w:val="42"/>
  </w:num>
  <w:num w:numId="17">
    <w:abstractNumId w:val="15"/>
  </w:num>
  <w:num w:numId="18">
    <w:abstractNumId w:val="43"/>
  </w:num>
  <w:num w:numId="19">
    <w:abstractNumId w:val="31"/>
  </w:num>
  <w:num w:numId="20">
    <w:abstractNumId w:val="11"/>
  </w:num>
  <w:num w:numId="21">
    <w:abstractNumId w:val="24"/>
  </w:num>
  <w:num w:numId="22">
    <w:abstractNumId w:val="17"/>
  </w:num>
  <w:num w:numId="23">
    <w:abstractNumId w:val="34"/>
  </w:num>
  <w:num w:numId="24">
    <w:abstractNumId w:val="35"/>
  </w:num>
  <w:num w:numId="25">
    <w:abstractNumId w:val="22"/>
  </w:num>
  <w:num w:numId="26">
    <w:abstractNumId w:val="33"/>
  </w:num>
  <w:num w:numId="27">
    <w:abstractNumId w:val="18"/>
  </w:num>
  <w:num w:numId="28">
    <w:abstractNumId w:val="21"/>
  </w:num>
  <w:num w:numId="29">
    <w:abstractNumId w:val="27"/>
  </w:num>
  <w:num w:numId="30">
    <w:abstractNumId w:val="39"/>
  </w:num>
  <w:num w:numId="31">
    <w:abstractNumId w:val="12"/>
  </w:num>
  <w:num w:numId="32">
    <w:abstractNumId w:val="13"/>
  </w:num>
  <w:num w:numId="33">
    <w:abstractNumId w:val="47"/>
  </w:num>
  <w:num w:numId="34">
    <w:abstractNumId w:val="26"/>
  </w:num>
  <w:num w:numId="35">
    <w:abstractNumId w:val="30"/>
  </w:num>
  <w:num w:numId="36">
    <w:abstractNumId w:val="36"/>
  </w:num>
  <w:num w:numId="37">
    <w:abstractNumId w:val="44"/>
  </w:num>
  <w:num w:numId="38">
    <w:abstractNumId w:val="32"/>
  </w:num>
  <w:num w:numId="39">
    <w:abstractNumId w:val="10"/>
  </w:num>
  <w:num w:numId="40">
    <w:abstractNumId w:val="25"/>
  </w:num>
  <w:num w:numId="41">
    <w:abstractNumId w:val="37"/>
  </w:num>
  <w:num w:numId="42">
    <w:abstractNumId w:val="46"/>
  </w:num>
  <w:num w:numId="43">
    <w:abstractNumId w:val="45"/>
  </w:num>
  <w:num w:numId="44">
    <w:abstractNumId w:val="29"/>
  </w:num>
  <w:num w:numId="45">
    <w:abstractNumId w:val="40"/>
  </w:num>
  <w:num w:numId="46">
    <w:abstractNumId w:val="23"/>
  </w:num>
  <w:num w:numId="47">
    <w:abstractNumId w:val="41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88"/>
    <w:rsid w:val="000001EF"/>
    <w:rsid w:val="00007322"/>
    <w:rsid w:val="00007728"/>
    <w:rsid w:val="00022EB2"/>
    <w:rsid w:val="00024584"/>
    <w:rsid w:val="00024730"/>
    <w:rsid w:val="00055E95"/>
    <w:rsid w:val="0007021F"/>
    <w:rsid w:val="000A7A03"/>
    <w:rsid w:val="000B2BA5"/>
    <w:rsid w:val="000D2C88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6BE0"/>
    <w:rsid w:val="002E7E61"/>
    <w:rsid w:val="002F05E5"/>
    <w:rsid w:val="002F254D"/>
    <w:rsid w:val="002F30E4"/>
    <w:rsid w:val="002F3B9C"/>
    <w:rsid w:val="00307140"/>
    <w:rsid w:val="00316DFF"/>
    <w:rsid w:val="00325B57"/>
    <w:rsid w:val="00336056"/>
    <w:rsid w:val="00343C00"/>
    <w:rsid w:val="003443D2"/>
    <w:rsid w:val="00344AA9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08A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539EE"/>
    <w:rsid w:val="00564C02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1692"/>
    <w:rsid w:val="0062312F"/>
    <w:rsid w:val="00625F2C"/>
    <w:rsid w:val="0063202D"/>
    <w:rsid w:val="006618E9"/>
    <w:rsid w:val="0068194B"/>
    <w:rsid w:val="00692703"/>
    <w:rsid w:val="0069576A"/>
    <w:rsid w:val="006A1962"/>
    <w:rsid w:val="006B5D48"/>
    <w:rsid w:val="006B7D7B"/>
    <w:rsid w:val="006C1A5E"/>
    <w:rsid w:val="006D65FA"/>
    <w:rsid w:val="006E1507"/>
    <w:rsid w:val="006E5F82"/>
    <w:rsid w:val="006F4808"/>
    <w:rsid w:val="00712D8B"/>
    <w:rsid w:val="007273B7"/>
    <w:rsid w:val="00730A0D"/>
    <w:rsid w:val="00733E0A"/>
    <w:rsid w:val="00735605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171AC"/>
    <w:rsid w:val="00830F2E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0859"/>
    <w:rsid w:val="008D622E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B2DEA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650D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16B4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2386"/>
    <w:rsid w:val="00B6332A"/>
    <w:rsid w:val="00B81760"/>
    <w:rsid w:val="00B8494C"/>
    <w:rsid w:val="00B95607"/>
    <w:rsid w:val="00BA0D22"/>
    <w:rsid w:val="00BA1546"/>
    <w:rsid w:val="00BA4157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2342"/>
    <w:rsid w:val="00CB35C3"/>
    <w:rsid w:val="00CD0916"/>
    <w:rsid w:val="00CD323D"/>
    <w:rsid w:val="00CD74A0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0569"/>
    <w:rsid w:val="00D72A2D"/>
    <w:rsid w:val="00D9521A"/>
    <w:rsid w:val="00DA3914"/>
    <w:rsid w:val="00DA59AA"/>
    <w:rsid w:val="00DB4EFC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3B3E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04081"/>
    <w:rsid w:val="00F130DD"/>
    <w:rsid w:val="00F16FA8"/>
    <w:rsid w:val="00F23A01"/>
    <w:rsid w:val="00F24884"/>
    <w:rsid w:val="00F43640"/>
    <w:rsid w:val="00F476C4"/>
    <w:rsid w:val="00F61DF9"/>
    <w:rsid w:val="00F81960"/>
    <w:rsid w:val="00F82424"/>
    <w:rsid w:val="00F8769D"/>
    <w:rsid w:val="00F9350C"/>
    <w:rsid w:val="00F94EB5"/>
    <w:rsid w:val="00F9624D"/>
    <w:rsid w:val="00F97A73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FEF9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table" w:customStyle="1" w:styleId="TableGrid0">
    <w:name w:val="TableGrid"/>
    <w:rsid w:val="006F4808"/>
    <w:rPr>
      <w:rFonts w:eastAsiaTheme="minorEastAsia"/>
      <w:color w:val="aut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9576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9576A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730A0D"/>
  </w:style>
  <w:style w:type="character" w:styleId="Emphasis">
    <w:name w:val="Emphasis"/>
    <w:basedOn w:val="DefaultParagraphFont"/>
    <w:uiPriority w:val="20"/>
    <w:qFormat/>
    <w:rsid w:val="00730A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1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dwell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edwellzwane34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franklin@shearwatervf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MP.DESKTOP-9KUILMQ\AppData\Roaming\Microsoft\Templates\Modern%20chronological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2026-03-20T16:29:00Z</dcterms:created>
  <dcterms:modified xsi:type="dcterms:W3CDTF">2026-04-19T09:36:00Z</dcterms:modified>
  <cp:category/>
</cp:coreProperties>
</file>